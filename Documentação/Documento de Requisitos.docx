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45CE4" w14:textId="4E4DD1B3" w:rsidR="00EB263C" w:rsidRPr="00841BB3" w:rsidRDefault="00E219C9" w:rsidP="00EB263C">
      <w:pPr>
        <w:pStyle w:val="Nome"/>
        <w:rPr>
          <w:sz w:val="56"/>
          <w:szCs w:val="56"/>
          <w:lang w:val="pt-BR"/>
        </w:rPr>
      </w:pPr>
      <w:r w:rsidRPr="00841BB3">
        <w:rPr>
          <w:sz w:val="56"/>
          <w:szCs w:val="56"/>
          <w:lang w:val="pt-BR"/>
        </w:rPr>
        <w:t>Documento de Requisitos</w:t>
      </w:r>
    </w:p>
    <w:p w14:paraId="1A728F4E" w14:textId="77777777" w:rsidR="00E219C9" w:rsidRPr="00D90F4C" w:rsidRDefault="00E219C9" w:rsidP="00EB263C">
      <w:pPr>
        <w:pStyle w:val="Nome"/>
        <w:rPr>
          <w:lang w:val="pt-BR"/>
        </w:rPr>
      </w:pPr>
    </w:p>
    <w:sdt>
      <w:sdtPr>
        <w:rPr>
          <w:lang w:val="pt-BR"/>
        </w:rPr>
        <w:id w:val="1001014073"/>
        <w:placeholder>
          <w:docPart w:val="F8CB9120871E4A18B3EA2BCC70801D39"/>
        </w:placeholder>
        <w15:appearance w15:val="hidden"/>
      </w:sdtPr>
      <w:sdtEndPr/>
      <w:sdtContent>
        <w:p w14:paraId="3700E8A0" w14:textId="0732A1E2" w:rsidR="00E219C9" w:rsidRPr="00841BB3" w:rsidRDefault="002E364A" w:rsidP="00E219C9">
          <w:pPr>
            <w:pStyle w:val="Data"/>
            <w:rPr>
              <w:sz w:val="32"/>
              <w:szCs w:val="32"/>
              <w:lang w:val="pt-BR"/>
            </w:rPr>
          </w:pPr>
          <w:r>
            <w:rPr>
              <w:sz w:val="32"/>
              <w:szCs w:val="32"/>
              <w:lang w:val="pt-BR"/>
            </w:rPr>
            <w:t xml:space="preserve">Aplicação Desktop SOS entregas, Sistema de registro de entregas relacionados a motoboys. </w:t>
          </w:r>
        </w:p>
        <w:p w14:paraId="205A6D76" w14:textId="77777777" w:rsidR="002E364A" w:rsidRDefault="00E219C9" w:rsidP="00E219C9">
          <w:pPr>
            <w:rPr>
              <w:sz w:val="32"/>
              <w:szCs w:val="32"/>
              <w:lang w:val="pt-BR"/>
            </w:rPr>
          </w:pPr>
          <w:r w:rsidRPr="00841BB3">
            <w:rPr>
              <w:sz w:val="32"/>
              <w:szCs w:val="32"/>
              <w:lang w:val="pt-BR"/>
            </w:rPr>
            <w:t>De autoria</w:t>
          </w:r>
          <w:r w:rsidR="002E364A">
            <w:rPr>
              <w:sz w:val="32"/>
              <w:szCs w:val="32"/>
              <w:lang w:val="pt-BR"/>
            </w:rPr>
            <w:t>.:</w:t>
          </w:r>
          <w:r w:rsidRPr="00841BB3">
            <w:rPr>
              <w:sz w:val="32"/>
              <w:szCs w:val="32"/>
              <w:lang w:val="pt-BR"/>
            </w:rPr>
            <w:t xml:space="preserve"> </w:t>
          </w:r>
        </w:p>
        <w:p w14:paraId="0B2C6869" w14:textId="23737BA0" w:rsidR="00E219C9" w:rsidRDefault="00E219C9" w:rsidP="00E219C9">
          <w:pPr>
            <w:rPr>
              <w:sz w:val="32"/>
              <w:szCs w:val="32"/>
              <w:lang w:val="pt-BR"/>
            </w:rPr>
          </w:pPr>
          <w:r w:rsidRPr="00841BB3">
            <w:rPr>
              <w:sz w:val="32"/>
              <w:szCs w:val="32"/>
              <w:lang w:val="pt-BR"/>
            </w:rPr>
            <w:t xml:space="preserve">Bruno César Alves, Técnico em informática e </w:t>
          </w:r>
          <w:r w:rsidR="00A629EF">
            <w:rPr>
              <w:sz w:val="32"/>
              <w:szCs w:val="32"/>
              <w:lang w:val="pt-BR"/>
            </w:rPr>
            <w:t xml:space="preserve">estudante </w:t>
          </w:r>
          <w:r w:rsidRPr="00841BB3">
            <w:rPr>
              <w:sz w:val="32"/>
              <w:szCs w:val="32"/>
              <w:lang w:val="pt-BR"/>
            </w:rPr>
            <w:t xml:space="preserve">de Eng. de </w:t>
          </w:r>
          <w:r w:rsidR="00E03059" w:rsidRPr="00841BB3">
            <w:rPr>
              <w:sz w:val="32"/>
              <w:szCs w:val="32"/>
              <w:lang w:val="pt-BR"/>
            </w:rPr>
            <w:t xml:space="preserve">estudante </w:t>
          </w:r>
          <w:r w:rsidRPr="00841BB3">
            <w:rPr>
              <w:sz w:val="32"/>
              <w:szCs w:val="32"/>
              <w:lang w:val="pt-BR"/>
            </w:rPr>
            <w:t>Software.</w:t>
          </w:r>
        </w:p>
        <w:p w14:paraId="07A62BF2" w14:textId="5EE48B6B" w:rsidR="002E364A" w:rsidRDefault="002E364A" w:rsidP="00E219C9">
          <w:pPr>
            <w:rPr>
              <w:sz w:val="32"/>
              <w:szCs w:val="32"/>
              <w:lang w:val="pt-BR"/>
            </w:rPr>
          </w:pPr>
          <w:r>
            <w:rPr>
              <w:sz w:val="32"/>
              <w:szCs w:val="32"/>
              <w:lang w:val="pt-BR"/>
            </w:rPr>
            <w:t>Claudio Henrique, Estudante de Analise e desenvolvimento de Sistemas, e técnico em eletrônica.</w:t>
          </w:r>
        </w:p>
        <w:p w14:paraId="3FDD6BCF" w14:textId="77777777" w:rsidR="00E219C9" w:rsidRDefault="00E219C9" w:rsidP="00E219C9">
          <w:pPr>
            <w:rPr>
              <w:lang w:val="pt-BR"/>
            </w:rPr>
          </w:pPr>
        </w:p>
        <w:p w14:paraId="6BBC8733" w14:textId="7F51A7F7" w:rsidR="00E219C9" w:rsidRPr="00841BB3" w:rsidRDefault="00E219C9" w:rsidP="00841BB3">
          <w:pPr>
            <w:pStyle w:val="Nome"/>
            <w:rPr>
              <w:sz w:val="56"/>
              <w:szCs w:val="56"/>
              <w:lang w:val="pt-BR"/>
            </w:rPr>
          </w:pPr>
          <w:r w:rsidRPr="00841BB3">
            <w:rPr>
              <w:sz w:val="56"/>
              <w:szCs w:val="56"/>
              <w:lang w:val="pt-BR"/>
            </w:rPr>
            <w:t>Sumario</w:t>
          </w:r>
        </w:p>
        <w:p w14:paraId="7AA5B6DF" w14:textId="77777777" w:rsidR="00841BB3" w:rsidRPr="00841BB3" w:rsidRDefault="00841BB3" w:rsidP="00841BB3">
          <w:pPr>
            <w:pStyle w:val="Nome"/>
            <w:rPr>
              <w:lang w:val="pt-BR"/>
            </w:rPr>
          </w:pPr>
        </w:p>
        <w:p w14:paraId="5DE6E4EA" w14:textId="47806C82" w:rsidR="00AC55D2" w:rsidRPr="00841BB3" w:rsidRDefault="00AC55D2" w:rsidP="00AC55D2">
          <w:pPr>
            <w:rPr>
              <w:sz w:val="32"/>
              <w:szCs w:val="32"/>
              <w:lang w:val="pt-BR"/>
            </w:rPr>
          </w:pPr>
          <w:r w:rsidRPr="00841BB3">
            <w:rPr>
              <w:sz w:val="32"/>
              <w:szCs w:val="32"/>
              <w:lang w:val="pt-BR"/>
            </w:rPr>
            <w:t>Destinado ‘1’ – Equipe de desenvolvimento</w:t>
          </w:r>
        </w:p>
        <w:p w14:paraId="7DE8D5EC" w14:textId="5A4DB5F9" w:rsidR="00AC55D2" w:rsidRPr="00841BB3" w:rsidRDefault="00AC55D2" w:rsidP="00AC55D2">
          <w:pPr>
            <w:rPr>
              <w:sz w:val="32"/>
              <w:szCs w:val="32"/>
              <w:lang w:val="pt-BR"/>
            </w:rPr>
          </w:pPr>
          <w:r w:rsidRPr="00841BB3">
            <w:rPr>
              <w:sz w:val="32"/>
              <w:szCs w:val="32"/>
              <w:lang w:val="pt-BR"/>
            </w:rPr>
            <w:tab/>
            <w:t xml:space="preserve">        </w:t>
          </w:r>
          <w:r w:rsidR="00DA5115">
            <w:rPr>
              <w:sz w:val="32"/>
              <w:szCs w:val="32"/>
              <w:lang w:val="pt-BR"/>
            </w:rPr>
            <w:t xml:space="preserve"> </w:t>
          </w:r>
          <w:r w:rsidRPr="00841BB3">
            <w:rPr>
              <w:sz w:val="32"/>
              <w:szCs w:val="32"/>
              <w:lang w:val="pt-BR"/>
            </w:rPr>
            <w:t xml:space="preserve"> ‘2’ - Cliente (Usuário final)</w:t>
          </w:r>
          <w:r w:rsidRPr="00841BB3">
            <w:rPr>
              <w:sz w:val="32"/>
              <w:szCs w:val="32"/>
              <w:lang w:val="pt-BR"/>
            </w:rPr>
            <w:tab/>
          </w:r>
        </w:p>
        <w:p w14:paraId="1D3BB9D5" w14:textId="7BAE5348" w:rsidR="00E219C9" w:rsidRPr="00841BB3" w:rsidRDefault="00E219C9" w:rsidP="00E219C9">
          <w:pPr>
            <w:rPr>
              <w:sz w:val="32"/>
              <w:szCs w:val="32"/>
              <w:lang w:val="pt-BR"/>
            </w:rPr>
          </w:pPr>
          <w:r w:rsidRPr="00841BB3">
            <w:rPr>
              <w:sz w:val="32"/>
              <w:szCs w:val="32"/>
              <w:lang w:val="pt-BR"/>
            </w:rPr>
            <w:t>Requisitos Funcionais</w:t>
          </w:r>
          <w:r w:rsidR="00AC55D2" w:rsidRPr="00841BB3">
            <w:rPr>
              <w:sz w:val="32"/>
              <w:szCs w:val="32"/>
              <w:lang w:val="pt-BR"/>
            </w:rPr>
            <w:t xml:space="preserve"> – (‘1’)</w:t>
          </w:r>
        </w:p>
        <w:p w14:paraId="43F1C0E5" w14:textId="172D9608" w:rsidR="00A162FB" w:rsidRPr="00841BB3" w:rsidRDefault="00E219C9" w:rsidP="00E219C9">
          <w:pPr>
            <w:rPr>
              <w:sz w:val="32"/>
              <w:szCs w:val="32"/>
              <w:lang w:val="pt-BR"/>
            </w:rPr>
          </w:pPr>
          <w:r w:rsidRPr="00841BB3">
            <w:rPr>
              <w:sz w:val="32"/>
              <w:szCs w:val="32"/>
              <w:lang w:val="pt-BR"/>
            </w:rPr>
            <w:t>Requisitos Não Funcionais</w:t>
          </w:r>
          <w:r w:rsidR="00802FEE" w:rsidRPr="00841BB3">
            <w:rPr>
              <w:sz w:val="32"/>
              <w:szCs w:val="32"/>
              <w:lang w:val="pt-BR"/>
            </w:rPr>
            <w:t xml:space="preserve"> (Regras de </w:t>
          </w:r>
          <w:r w:rsidR="00AC55D2" w:rsidRPr="00841BB3">
            <w:rPr>
              <w:sz w:val="32"/>
              <w:szCs w:val="32"/>
              <w:lang w:val="pt-BR"/>
            </w:rPr>
            <w:t>Negócio) (‘1’)</w:t>
          </w:r>
        </w:p>
        <w:p w14:paraId="5FDA0E9D" w14:textId="1FB33E4E" w:rsidR="00E219C9" w:rsidRDefault="00E219C9" w:rsidP="00E219C9">
          <w:pPr>
            <w:rPr>
              <w:sz w:val="32"/>
              <w:szCs w:val="32"/>
              <w:lang w:val="pt-BR"/>
            </w:rPr>
          </w:pPr>
          <w:r w:rsidRPr="00841BB3">
            <w:rPr>
              <w:sz w:val="32"/>
              <w:szCs w:val="32"/>
              <w:lang w:val="pt-BR"/>
            </w:rPr>
            <w:t xml:space="preserve">Requisitos de </w:t>
          </w:r>
          <w:r w:rsidR="00AC55D2" w:rsidRPr="00841BB3">
            <w:rPr>
              <w:sz w:val="32"/>
              <w:szCs w:val="32"/>
              <w:lang w:val="pt-BR"/>
            </w:rPr>
            <w:t>Usuário (‘2’)</w:t>
          </w:r>
        </w:p>
        <w:p w14:paraId="3A6A0B9B" w14:textId="114C07E9" w:rsidR="000A5337" w:rsidRDefault="000A5337" w:rsidP="00E219C9">
          <w:pPr>
            <w:rPr>
              <w:sz w:val="32"/>
              <w:szCs w:val="32"/>
              <w:lang w:val="pt-BR"/>
            </w:rPr>
          </w:pPr>
        </w:p>
        <w:p w14:paraId="2CD83DE0" w14:textId="0B1685A8" w:rsidR="000A5337" w:rsidRDefault="000A5337" w:rsidP="00E219C9">
          <w:pPr>
            <w:rPr>
              <w:sz w:val="32"/>
              <w:szCs w:val="32"/>
              <w:lang w:val="pt-BR"/>
            </w:rPr>
          </w:pPr>
          <w:r>
            <w:rPr>
              <w:sz w:val="32"/>
              <w:szCs w:val="32"/>
              <w:lang w:val="pt-BR"/>
            </w:rPr>
            <w:t>Fontes que serão Usadas no Projeto ate o momento é Candara 16</w:t>
          </w:r>
        </w:p>
        <w:p w14:paraId="4A78A549" w14:textId="77777777" w:rsidR="005D3B11" w:rsidRPr="00841BB3" w:rsidRDefault="005D3B11" w:rsidP="00E219C9">
          <w:pPr>
            <w:rPr>
              <w:sz w:val="32"/>
              <w:szCs w:val="32"/>
              <w:lang w:val="pt-BR"/>
            </w:rPr>
          </w:pPr>
        </w:p>
        <w:p w14:paraId="5CBDCBA3" w14:textId="77777777" w:rsidR="00AC55D2" w:rsidRDefault="00AC55D2" w:rsidP="00E219C9">
          <w:pPr>
            <w:rPr>
              <w:lang w:val="pt-BR"/>
            </w:rPr>
          </w:pPr>
        </w:p>
        <w:p w14:paraId="307304D2" w14:textId="5E0D276D" w:rsidR="00AC55D2" w:rsidRDefault="00585363" w:rsidP="00585363">
          <w:pPr>
            <w:pStyle w:val="Nome"/>
            <w:rPr>
              <w:lang w:val="pt-BR"/>
            </w:rPr>
          </w:pPr>
          <w:r>
            <w:rPr>
              <w:lang w:val="pt-BR"/>
            </w:rPr>
            <w:lastRenderedPageBreak/>
            <w:t>Requisitos Funcionais</w:t>
          </w:r>
        </w:p>
        <w:p w14:paraId="7196A36F" w14:textId="77777777" w:rsidR="00585363" w:rsidRDefault="00585363" w:rsidP="00585363">
          <w:pPr>
            <w:pStyle w:val="Nome"/>
            <w:rPr>
              <w:lang w:val="pt-BR"/>
            </w:rPr>
          </w:pPr>
        </w:p>
        <w:tbl>
          <w:tblPr>
            <w:tblStyle w:val="Tabelacomgrade"/>
            <w:tblW w:w="8776" w:type="dxa"/>
            <w:tblLook w:val="04A0" w:firstRow="1" w:lastRow="0" w:firstColumn="1" w:lastColumn="0" w:noHBand="0" w:noVBand="1"/>
          </w:tblPr>
          <w:tblGrid>
            <w:gridCol w:w="2405"/>
            <w:gridCol w:w="6371"/>
          </w:tblGrid>
          <w:tr w:rsidR="00FA5257" w14:paraId="13092987" w14:textId="77777777" w:rsidTr="003B7D53">
            <w:trPr>
              <w:trHeight w:val="622"/>
            </w:trPr>
            <w:tc>
              <w:tcPr>
                <w:tcW w:w="2405" w:type="dxa"/>
              </w:tcPr>
              <w:p w14:paraId="69935D88" w14:textId="77777777" w:rsidR="00FA5257" w:rsidRPr="003B7D53" w:rsidRDefault="00FA5257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 xml:space="preserve">RF 01 </w:t>
                </w:r>
                <w:r w:rsidR="0079489B" w:rsidRPr="003B7D53">
                  <w:rPr>
                    <w:lang w:val="pt-BR"/>
                  </w:rPr>
                  <w:t xml:space="preserve">  0</w:t>
                </w:r>
                <w:r w:rsidRPr="003B7D53">
                  <w:rPr>
                    <w:lang w:val="pt-BR"/>
                  </w:rPr>
                  <w:t>01</w:t>
                </w:r>
              </w:p>
              <w:p w14:paraId="6BDB7B0A" w14:textId="2F945BD2" w:rsidR="003B7D53" w:rsidRPr="003B7D53" w:rsidRDefault="003B7D53" w:rsidP="003B7D53">
                <w:pPr>
                  <w:jc w:val="center"/>
                  <w:rPr>
                    <w:lang w:val="pt-BR"/>
                  </w:rPr>
                </w:pPr>
              </w:p>
            </w:tc>
            <w:tc>
              <w:tcPr>
                <w:tcW w:w="6371" w:type="dxa"/>
              </w:tcPr>
              <w:p w14:paraId="5E0C258B" w14:textId="5F0C8843" w:rsidR="00FA5257" w:rsidRPr="003B7D53" w:rsidRDefault="009C2596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 xml:space="preserve">Tela de Login: </w:t>
                </w:r>
                <w:r w:rsidR="00145087" w:rsidRPr="003B7D53">
                  <w:rPr>
                    <w:lang w:val="pt-BR"/>
                  </w:rPr>
                  <w:t>O sistema deve</w:t>
                </w:r>
                <w:r w:rsidR="004A0FF4" w:rsidRPr="003B7D53">
                  <w:rPr>
                    <w:lang w:val="pt-BR"/>
                  </w:rPr>
                  <w:t xml:space="preserve"> </w:t>
                </w:r>
                <w:r w:rsidR="0044654C" w:rsidRPr="003B7D53">
                  <w:rPr>
                    <w:lang w:val="pt-BR"/>
                  </w:rPr>
                  <w:t xml:space="preserve">conter uma </w:t>
                </w:r>
                <w:r w:rsidR="00D30F15" w:rsidRPr="003B7D53">
                  <w:rPr>
                    <w:lang w:val="pt-BR"/>
                  </w:rPr>
                  <w:t>página</w:t>
                </w:r>
                <w:r w:rsidR="0044654C" w:rsidRPr="003B7D53">
                  <w:rPr>
                    <w:lang w:val="pt-BR"/>
                  </w:rPr>
                  <w:t xml:space="preserve"> de </w:t>
                </w:r>
                <w:r w:rsidR="00D30F15" w:rsidRPr="003B7D53">
                  <w:rPr>
                    <w:lang w:val="pt-BR"/>
                  </w:rPr>
                  <w:t>Login (</w:t>
                </w:r>
                <w:r w:rsidR="00504561" w:rsidRPr="003B7D53">
                  <w:rPr>
                    <w:lang w:val="pt-BR"/>
                  </w:rPr>
                  <w:t xml:space="preserve">Cadastro) </w:t>
                </w:r>
              </w:p>
            </w:tc>
          </w:tr>
          <w:tr w:rsidR="00FA5257" w:rsidRPr="003B7D53" w14:paraId="7242A3DA" w14:textId="77777777" w:rsidTr="003B7D53">
            <w:trPr>
              <w:trHeight w:val="650"/>
            </w:trPr>
            <w:tc>
              <w:tcPr>
                <w:tcW w:w="2405" w:type="dxa"/>
              </w:tcPr>
              <w:p w14:paraId="618AE653" w14:textId="287D4F25" w:rsidR="00FA5257" w:rsidRPr="003B7D53" w:rsidRDefault="000D1F1E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>RF 0</w:t>
                </w:r>
                <w:r w:rsidR="0079489B" w:rsidRPr="003B7D53">
                  <w:rPr>
                    <w:lang w:val="pt-BR"/>
                  </w:rPr>
                  <w:t>1   002</w:t>
                </w:r>
                <w:r w:rsidRPr="003B7D53">
                  <w:rPr>
                    <w:lang w:val="pt-BR"/>
                  </w:rPr>
                  <w:t xml:space="preserve"> </w:t>
                </w:r>
              </w:p>
            </w:tc>
            <w:tc>
              <w:tcPr>
                <w:tcW w:w="6371" w:type="dxa"/>
              </w:tcPr>
              <w:p w14:paraId="28B2E687" w14:textId="116D0DB3" w:rsidR="00FA5257" w:rsidRPr="003B7D53" w:rsidRDefault="00504561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 xml:space="preserve">A página não precisar ter um </w:t>
                </w:r>
                <w:r w:rsidR="000A5337" w:rsidRPr="003B7D53">
                  <w:rPr>
                    <w:lang w:val="pt-BR"/>
                  </w:rPr>
                  <w:t>Stilo</w:t>
                </w:r>
                <w:r w:rsidRPr="003B7D53">
                  <w:rPr>
                    <w:lang w:val="pt-BR"/>
                  </w:rPr>
                  <w:t xml:space="preserve"> muito exuberante, porem tem que ser de imagens leves que descansam as vistas dos usuários finais</w:t>
                </w:r>
                <w:r w:rsidR="001829D3" w:rsidRPr="003B7D53">
                  <w:rPr>
                    <w:lang w:val="pt-BR"/>
                  </w:rPr>
                  <w:t>”</w:t>
                </w:r>
              </w:p>
            </w:tc>
          </w:tr>
          <w:tr w:rsidR="00FA5257" w:rsidRPr="00EA50D0" w14:paraId="23E3EC86" w14:textId="77777777" w:rsidTr="003B7D53">
            <w:trPr>
              <w:trHeight w:val="622"/>
            </w:trPr>
            <w:tc>
              <w:tcPr>
                <w:tcW w:w="2405" w:type="dxa"/>
              </w:tcPr>
              <w:p w14:paraId="0194E819" w14:textId="1388327A" w:rsidR="00FA5257" w:rsidRPr="003B7D53" w:rsidRDefault="001829D3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>RF 0</w:t>
                </w:r>
                <w:r w:rsidR="00504561" w:rsidRPr="003B7D53">
                  <w:rPr>
                    <w:lang w:val="pt-BR"/>
                  </w:rPr>
                  <w:t>1</w:t>
                </w:r>
                <w:r w:rsidRPr="003B7D53">
                  <w:rPr>
                    <w:lang w:val="pt-BR"/>
                  </w:rPr>
                  <w:t xml:space="preserve">   00</w:t>
                </w:r>
                <w:r w:rsidR="00504561" w:rsidRPr="003B7D53">
                  <w:rPr>
                    <w:lang w:val="pt-BR"/>
                  </w:rPr>
                  <w:t>3</w:t>
                </w:r>
              </w:p>
            </w:tc>
            <w:tc>
              <w:tcPr>
                <w:tcW w:w="6371" w:type="dxa"/>
              </w:tcPr>
              <w:p w14:paraId="4898AAF9" w14:textId="4E89C1D8" w:rsidR="00FA5257" w:rsidRPr="003B7D53" w:rsidRDefault="00504561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 xml:space="preserve">Na parte de Login deve haver uma caixa de texto de login e uma de senha, </w:t>
                </w:r>
                <w:r w:rsidR="00D30F15" w:rsidRPr="003B7D53">
                  <w:rPr>
                    <w:lang w:val="pt-BR"/>
                  </w:rPr>
                  <w:t>mas</w:t>
                </w:r>
                <w:r w:rsidRPr="003B7D53">
                  <w:rPr>
                    <w:lang w:val="pt-BR"/>
                  </w:rPr>
                  <w:t xml:space="preserve"> abaixo haverá uma caixa de confirmação para aceitar os termos que estão do lado com um link que vai abrir o arquivo.</w:t>
                </w:r>
              </w:p>
            </w:tc>
          </w:tr>
          <w:tr w:rsidR="00FA5257" w14:paraId="5EDA730A" w14:textId="77777777" w:rsidTr="003B7D53">
            <w:trPr>
              <w:trHeight w:val="650"/>
            </w:trPr>
            <w:tc>
              <w:tcPr>
                <w:tcW w:w="2405" w:type="dxa"/>
              </w:tcPr>
              <w:p w14:paraId="79F59C5B" w14:textId="13D602AC" w:rsidR="00FA5257" w:rsidRPr="003B7D53" w:rsidRDefault="008709BB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 xml:space="preserve"> </w:t>
                </w:r>
                <w:r w:rsidR="00BB4E0D" w:rsidRPr="003B7D53">
                  <w:rPr>
                    <w:lang w:val="pt-BR"/>
                  </w:rPr>
                  <w:t>RF 0</w:t>
                </w:r>
                <w:r w:rsidR="00504561" w:rsidRPr="003B7D53">
                  <w:rPr>
                    <w:lang w:val="pt-BR"/>
                  </w:rPr>
                  <w:t>1</w:t>
                </w:r>
                <w:r w:rsidR="00BB4E0D" w:rsidRPr="003B7D53">
                  <w:rPr>
                    <w:lang w:val="pt-BR"/>
                  </w:rPr>
                  <w:t xml:space="preserve"> 00</w:t>
                </w:r>
                <w:r w:rsidR="00504561" w:rsidRPr="003B7D53">
                  <w:rPr>
                    <w:lang w:val="pt-BR"/>
                  </w:rPr>
                  <w:t>4</w:t>
                </w:r>
              </w:p>
            </w:tc>
            <w:tc>
              <w:tcPr>
                <w:tcW w:w="6371" w:type="dxa"/>
              </w:tcPr>
              <w:p w14:paraId="5E7C3A6E" w14:textId="6B80065C" w:rsidR="00FA5257" w:rsidRPr="003B7D53" w:rsidRDefault="00A91DDB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 xml:space="preserve">Mais abaixo vai ter uma caixa perguntando se você ainda não possui uma </w:t>
                </w:r>
                <w:r w:rsidR="00D30F15" w:rsidRPr="003B7D53">
                  <w:rPr>
                    <w:lang w:val="pt-BR"/>
                  </w:rPr>
                  <w:t>conta,</w:t>
                </w:r>
                <w:r w:rsidRPr="003B7D53">
                  <w:rPr>
                    <w:lang w:val="pt-BR"/>
                  </w:rPr>
                  <w:t xml:space="preserve"> isso abri uma tela de </w:t>
                </w:r>
                <w:r w:rsidR="00D30F15" w:rsidRPr="003B7D53">
                  <w:rPr>
                    <w:lang w:val="pt-BR"/>
                  </w:rPr>
                  <w:t>cadastro, (se</w:t>
                </w:r>
                <w:r w:rsidRPr="003B7D53">
                  <w:rPr>
                    <w:lang w:val="pt-BR"/>
                  </w:rPr>
                  <w:t xml:space="preserve"> o usuário clicar em clique-aqui, no dialogo</w:t>
                </w:r>
              </w:p>
            </w:tc>
          </w:tr>
          <w:tr w:rsidR="00FA5257" w:rsidRPr="009C2596" w14:paraId="6A376917" w14:textId="77777777" w:rsidTr="003B7D53">
            <w:trPr>
              <w:trHeight w:val="622"/>
            </w:trPr>
            <w:tc>
              <w:tcPr>
                <w:tcW w:w="2405" w:type="dxa"/>
              </w:tcPr>
              <w:p w14:paraId="7D7C21BE" w14:textId="10F2D38B" w:rsidR="00FA5257" w:rsidRPr="003B7D53" w:rsidRDefault="00A91DDB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>RF 02 001</w:t>
                </w:r>
              </w:p>
            </w:tc>
            <w:tc>
              <w:tcPr>
                <w:tcW w:w="6371" w:type="dxa"/>
              </w:tcPr>
              <w:p w14:paraId="46004F0D" w14:textId="77777777" w:rsidR="00FA5257" w:rsidRPr="003B7D53" w:rsidRDefault="009C2596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>Tela de Cadastro: São 3 modalidades: Motoqueiro, Administrador e Cliente(empresas)</w:t>
                </w:r>
              </w:p>
              <w:p w14:paraId="1E27716F" w14:textId="1F4570AD" w:rsidR="009C2596" w:rsidRPr="003B7D53" w:rsidRDefault="009C2596" w:rsidP="00E219C9">
                <w:pPr>
                  <w:rPr>
                    <w:lang w:val="pt-BR"/>
                  </w:rPr>
                </w:pPr>
              </w:p>
            </w:tc>
          </w:tr>
          <w:tr w:rsidR="00FA5257" w14:paraId="4E73A2B6" w14:textId="77777777" w:rsidTr="003B7D53">
            <w:trPr>
              <w:trHeight w:val="650"/>
            </w:trPr>
            <w:tc>
              <w:tcPr>
                <w:tcW w:w="2405" w:type="dxa"/>
              </w:tcPr>
              <w:p w14:paraId="6AC79947" w14:textId="27DD1BDD" w:rsidR="00FA5257" w:rsidRPr="003B7D53" w:rsidRDefault="009C2596" w:rsidP="00E219C9">
                <w:pPr>
                  <w:rPr>
                    <w:lang w:val="pt-BR"/>
                  </w:rPr>
                </w:pPr>
                <w:r w:rsidRPr="003B7D53">
                  <w:rPr>
                    <w:lang w:val="pt-BR"/>
                  </w:rPr>
                  <w:t>RF 02 002</w:t>
                </w:r>
              </w:p>
            </w:tc>
            <w:tc>
              <w:tcPr>
                <w:tcW w:w="6371" w:type="dxa"/>
              </w:tcPr>
              <w:p w14:paraId="065037A7" w14:textId="77777777" w:rsidR="00FA5257" w:rsidRPr="003B7D53" w:rsidRDefault="00FA5257" w:rsidP="00E219C9">
                <w:pPr>
                  <w:rPr>
                    <w:lang w:val="pt-BR"/>
                  </w:rPr>
                </w:pPr>
              </w:p>
            </w:tc>
          </w:tr>
          <w:tr w:rsidR="00FA5257" w14:paraId="221E9B72" w14:textId="77777777" w:rsidTr="003B7D53">
            <w:trPr>
              <w:trHeight w:val="622"/>
            </w:trPr>
            <w:tc>
              <w:tcPr>
                <w:tcW w:w="2405" w:type="dxa"/>
              </w:tcPr>
              <w:p w14:paraId="4535FDED" w14:textId="77777777" w:rsidR="00FA5257" w:rsidRPr="003B7D53" w:rsidRDefault="00FA5257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1" w:type="dxa"/>
              </w:tcPr>
              <w:p w14:paraId="435B56D2" w14:textId="77777777" w:rsidR="00FA5257" w:rsidRPr="003B7D53" w:rsidRDefault="00FA5257" w:rsidP="00E219C9">
                <w:pPr>
                  <w:rPr>
                    <w:lang w:val="pt-BR"/>
                  </w:rPr>
                </w:pPr>
              </w:p>
            </w:tc>
          </w:tr>
          <w:tr w:rsidR="00FA5257" w14:paraId="2A9622DD" w14:textId="77777777" w:rsidTr="003B7D53">
            <w:trPr>
              <w:trHeight w:val="650"/>
            </w:trPr>
            <w:tc>
              <w:tcPr>
                <w:tcW w:w="2405" w:type="dxa"/>
              </w:tcPr>
              <w:p w14:paraId="0B3E2023" w14:textId="77777777" w:rsidR="00FA5257" w:rsidRPr="003B7D53" w:rsidRDefault="00FA5257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1" w:type="dxa"/>
              </w:tcPr>
              <w:p w14:paraId="69638946" w14:textId="77777777" w:rsidR="00FA5257" w:rsidRPr="003B7D53" w:rsidRDefault="00FA5257" w:rsidP="00E219C9">
                <w:pPr>
                  <w:rPr>
                    <w:lang w:val="pt-BR"/>
                  </w:rPr>
                </w:pPr>
              </w:p>
            </w:tc>
          </w:tr>
          <w:tr w:rsidR="00FA5257" w14:paraId="1C4C42CB" w14:textId="77777777" w:rsidTr="003B7D53">
            <w:trPr>
              <w:trHeight w:val="622"/>
            </w:trPr>
            <w:tc>
              <w:tcPr>
                <w:tcW w:w="2405" w:type="dxa"/>
              </w:tcPr>
              <w:p w14:paraId="5CC4495B" w14:textId="77777777" w:rsidR="00FA5257" w:rsidRPr="003B7D53" w:rsidRDefault="00FA5257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1" w:type="dxa"/>
              </w:tcPr>
              <w:p w14:paraId="713F166D" w14:textId="77777777" w:rsidR="00FA5257" w:rsidRPr="003B7D53" w:rsidRDefault="00FA5257" w:rsidP="00E219C9">
                <w:pPr>
                  <w:rPr>
                    <w:lang w:val="pt-BR"/>
                  </w:rPr>
                </w:pPr>
              </w:p>
            </w:tc>
          </w:tr>
          <w:tr w:rsidR="00FA5257" w14:paraId="466EE893" w14:textId="77777777" w:rsidTr="003B7D53">
            <w:trPr>
              <w:trHeight w:val="650"/>
            </w:trPr>
            <w:tc>
              <w:tcPr>
                <w:tcW w:w="2405" w:type="dxa"/>
              </w:tcPr>
              <w:p w14:paraId="34AB2E81" w14:textId="77777777" w:rsidR="00FA5257" w:rsidRDefault="00FA5257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1" w:type="dxa"/>
              </w:tcPr>
              <w:p w14:paraId="2623CCA7" w14:textId="77777777" w:rsidR="00FA5257" w:rsidRDefault="00FA5257" w:rsidP="00E219C9">
                <w:pPr>
                  <w:rPr>
                    <w:lang w:val="pt-BR"/>
                  </w:rPr>
                </w:pPr>
              </w:p>
            </w:tc>
          </w:tr>
        </w:tbl>
        <w:p w14:paraId="347C16D5" w14:textId="44879CEF" w:rsidR="00AC55D2" w:rsidRDefault="00281C99" w:rsidP="00281C99">
          <w:pPr>
            <w:pStyle w:val="Nome"/>
            <w:rPr>
              <w:lang w:val="pt-BR"/>
            </w:rPr>
          </w:pPr>
          <w:r>
            <w:rPr>
              <w:lang w:val="pt-BR"/>
            </w:rPr>
            <w:t>Requisitos não funcionais</w:t>
          </w:r>
        </w:p>
        <w:p w14:paraId="036E03B0" w14:textId="77777777" w:rsidR="00281C99" w:rsidRDefault="00281C99" w:rsidP="00281C99">
          <w:pPr>
            <w:rPr>
              <w:lang w:val="pt-BR"/>
            </w:rPr>
          </w:pPr>
        </w:p>
        <w:tbl>
          <w:tblPr>
            <w:tblStyle w:val="Tabelacomgrade"/>
            <w:tblW w:w="8784" w:type="dxa"/>
            <w:tblLook w:val="04A0" w:firstRow="1" w:lastRow="0" w:firstColumn="1" w:lastColumn="0" w:noHBand="0" w:noVBand="1"/>
          </w:tblPr>
          <w:tblGrid>
            <w:gridCol w:w="2405"/>
            <w:gridCol w:w="6379"/>
          </w:tblGrid>
          <w:tr w:rsidR="00281C99" w14:paraId="6F4D7028" w14:textId="77777777" w:rsidTr="003B7D53">
            <w:trPr>
              <w:trHeight w:val="1451"/>
            </w:trPr>
            <w:tc>
              <w:tcPr>
                <w:tcW w:w="2405" w:type="dxa"/>
              </w:tcPr>
              <w:p w14:paraId="13865A99" w14:textId="76904BE1" w:rsidR="00281C99" w:rsidRDefault="00281C99" w:rsidP="00E219C9">
                <w:pPr>
                  <w:rPr>
                    <w:lang w:val="pt-BR"/>
                  </w:rPr>
                </w:pPr>
                <w:r>
                  <w:rPr>
                    <w:lang w:val="pt-BR"/>
                  </w:rPr>
                  <w:t>RNF 01 001</w:t>
                </w:r>
              </w:p>
            </w:tc>
            <w:tc>
              <w:tcPr>
                <w:tcW w:w="6379" w:type="dxa"/>
              </w:tcPr>
              <w:p w14:paraId="244E6A36" w14:textId="7355695F" w:rsidR="0058191D" w:rsidRDefault="00BB291C" w:rsidP="00E219C9">
                <w:pPr>
                  <w:rPr>
                    <w:lang w:val="pt-BR"/>
                  </w:rPr>
                </w:pPr>
                <w:r>
                  <w:rPr>
                    <w:lang w:val="pt-BR"/>
                  </w:rPr>
                  <w:t xml:space="preserve">A interface tem que ser bem intuitiva </w:t>
                </w:r>
                <w:r w:rsidR="0058191D">
                  <w:rPr>
                    <w:lang w:val="pt-BR"/>
                  </w:rPr>
                  <w:t>com tela de cadastro e login de fácil acesso ao usuário e com os termos e contrato de aceitação do usuário</w:t>
                </w:r>
              </w:p>
            </w:tc>
          </w:tr>
          <w:tr w:rsidR="00281C99" w14:paraId="193ADBB5" w14:textId="77777777" w:rsidTr="003B7D53">
            <w:trPr>
              <w:trHeight w:val="1362"/>
            </w:trPr>
            <w:tc>
              <w:tcPr>
                <w:tcW w:w="2405" w:type="dxa"/>
              </w:tcPr>
              <w:p w14:paraId="08D4A6DF" w14:textId="631902D2" w:rsidR="00281C99" w:rsidRDefault="00016467" w:rsidP="00E219C9">
                <w:pPr>
                  <w:rPr>
                    <w:lang w:val="pt-BR"/>
                  </w:rPr>
                </w:pPr>
                <w:r>
                  <w:rPr>
                    <w:lang w:val="pt-BR"/>
                  </w:rPr>
                  <w:lastRenderedPageBreak/>
                  <w:t>RNF 01 002</w:t>
                </w:r>
              </w:p>
            </w:tc>
            <w:tc>
              <w:tcPr>
                <w:tcW w:w="6379" w:type="dxa"/>
              </w:tcPr>
              <w:p w14:paraId="611261B2" w14:textId="1994A5FC" w:rsidR="00281C99" w:rsidRDefault="00016467" w:rsidP="00E219C9">
                <w:pPr>
                  <w:rPr>
                    <w:lang w:val="pt-BR"/>
                  </w:rPr>
                </w:pPr>
                <w:r>
                  <w:rPr>
                    <w:lang w:val="pt-BR"/>
                  </w:rPr>
                  <w:t xml:space="preserve">O principal objetivo do sistema é registrar corridas de entregas, por motoboys. </w:t>
                </w:r>
              </w:p>
            </w:tc>
          </w:tr>
          <w:tr w:rsidR="00281C99" w14:paraId="15AC069E" w14:textId="77777777" w:rsidTr="003B7D53">
            <w:trPr>
              <w:trHeight w:val="1451"/>
            </w:trPr>
            <w:tc>
              <w:tcPr>
                <w:tcW w:w="2405" w:type="dxa"/>
              </w:tcPr>
              <w:p w14:paraId="020B73C4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9" w:type="dxa"/>
              </w:tcPr>
              <w:p w14:paraId="0C64E4D9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</w:tr>
          <w:tr w:rsidR="00281C99" w14:paraId="3B44ECEA" w14:textId="77777777" w:rsidTr="003B7D53">
            <w:trPr>
              <w:trHeight w:val="1451"/>
            </w:trPr>
            <w:tc>
              <w:tcPr>
                <w:tcW w:w="2405" w:type="dxa"/>
              </w:tcPr>
              <w:p w14:paraId="0386A533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9" w:type="dxa"/>
              </w:tcPr>
              <w:p w14:paraId="5F7C3688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</w:tr>
          <w:tr w:rsidR="00281C99" w14:paraId="35C8BA1D" w14:textId="77777777" w:rsidTr="003B7D53">
            <w:trPr>
              <w:trHeight w:val="1362"/>
            </w:trPr>
            <w:tc>
              <w:tcPr>
                <w:tcW w:w="2405" w:type="dxa"/>
              </w:tcPr>
              <w:p w14:paraId="5E41A592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9" w:type="dxa"/>
              </w:tcPr>
              <w:p w14:paraId="1779C6B5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</w:tr>
          <w:tr w:rsidR="00281C99" w14:paraId="085E56A5" w14:textId="77777777" w:rsidTr="003B7D53">
            <w:trPr>
              <w:trHeight w:val="1451"/>
            </w:trPr>
            <w:tc>
              <w:tcPr>
                <w:tcW w:w="2405" w:type="dxa"/>
              </w:tcPr>
              <w:p w14:paraId="7098B264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9" w:type="dxa"/>
              </w:tcPr>
              <w:p w14:paraId="2D008796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</w:tr>
          <w:tr w:rsidR="00281C99" w14:paraId="4AFA28BD" w14:textId="77777777" w:rsidTr="003B7D53">
            <w:trPr>
              <w:trHeight w:val="1362"/>
            </w:trPr>
            <w:tc>
              <w:tcPr>
                <w:tcW w:w="2405" w:type="dxa"/>
              </w:tcPr>
              <w:p w14:paraId="262EA08E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9" w:type="dxa"/>
              </w:tcPr>
              <w:p w14:paraId="65D22C4B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</w:tr>
          <w:tr w:rsidR="00281C99" w14:paraId="284155C8" w14:textId="77777777" w:rsidTr="003B7D53">
            <w:trPr>
              <w:trHeight w:val="1544"/>
            </w:trPr>
            <w:tc>
              <w:tcPr>
                <w:tcW w:w="2405" w:type="dxa"/>
              </w:tcPr>
              <w:p w14:paraId="79F9BF49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  <w:tc>
              <w:tcPr>
                <w:tcW w:w="6379" w:type="dxa"/>
              </w:tcPr>
              <w:p w14:paraId="7D2C518C" w14:textId="77777777" w:rsidR="00281C99" w:rsidRDefault="00281C99" w:rsidP="00E219C9">
                <w:pPr>
                  <w:rPr>
                    <w:lang w:val="pt-BR"/>
                  </w:rPr>
                </w:pPr>
              </w:p>
            </w:tc>
          </w:tr>
        </w:tbl>
        <w:p w14:paraId="1A020255" w14:textId="4B6F8C74" w:rsidR="001C66AD" w:rsidRPr="00E219C9" w:rsidRDefault="005244B1" w:rsidP="00E219C9">
          <w:pPr>
            <w:rPr>
              <w:lang w:val="pt-BR"/>
            </w:rPr>
          </w:pPr>
        </w:p>
      </w:sdtContent>
    </w:sdt>
    <w:p w14:paraId="5A20482D" w14:textId="77777777" w:rsidR="001C66AD" w:rsidRPr="00E219C9" w:rsidRDefault="001C66AD" w:rsidP="00071B1F">
      <w:pPr>
        <w:ind w:right="0"/>
        <w:rPr>
          <w:lang w:val="pt-BR"/>
        </w:rPr>
      </w:pPr>
    </w:p>
    <w:sectPr w:rsidR="001C66AD" w:rsidRPr="00E219C9" w:rsidSect="00DD40BE">
      <w:headerReference w:type="default" r:id="rId10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548D9" w14:textId="77777777" w:rsidR="005244B1" w:rsidRDefault="005244B1" w:rsidP="001C66AD">
      <w:pPr>
        <w:spacing w:after="0" w:line="240" w:lineRule="auto"/>
      </w:pPr>
      <w:r>
        <w:separator/>
      </w:r>
    </w:p>
  </w:endnote>
  <w:endnote w:type="continuationSeparator" w:id="0">
    <w:p w14:paraId="6ED4198D" w14:textId="77777777" w:rsidR="005244B1" w:rsidRDefault="005244B1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F3BE68B-EFD4-4DA8-B491-34E970726318}"/>
    <w:embedBold r:id="rId2" w:fontKey="{BE9DC9A4-12A5-42B0-A209-0E39A37CD7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E7DC1A3-9692-4842-9BFD-F9600F222DC8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5E5D9AD1-9311-4E1A-B796-3A5AA990CB44}"/>
    <w:embedBold r:id="rId5" w:fontKey="{839A9B93-16DF-44A7-AB72-0E9610CB3D38}"/>
    <w:embedItalic r:id="rId6" w:fontKey="{4EF90044-28D6-4AB1-B6F1-AB67B86493AE}"/>
    <w:embedBoldItalic r:id="rId7" w:fontKey="{66AF0C6B-BC36-4A8D-9CA7-9FFA274C939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D2BA7093-85C2-4EA3-8D78-70F0FF40BD3E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F2EBA" w14:textId="77777777" w:rsidR="005244B1" w:rsidRDefault="005244B1" w:rsidP="001C66AD">
      <w:pPr>
        <w:spacing w:after="0" w:line="240" w:lineRule="auto"/>
      </w:pPr>
      <w:r>
        <w:separator/>
      </w:r>
    </w:p>
  </w:footnote>
  <w:footnote w:type="continuationSeparator" w:id="0">
    <w:p w14:paraId="0BCA9A8B" w14:textId="77777777" w:rsidR="005244B1" w:rsidRDefault="005244B1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FB010" w14:textId="05F71FDA" w:rsidR="00691944" w:rsidRDefault="00691944">
    <w:pPr>
      <w:pStyle w:val="Cabealho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8061F09" wp14:editId="2DE16C72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0A2988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8061F09" id="Grupo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3C0A2988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  <w:p w14:paraId="560D0932" w14:textId="6DB8D1A7" w:rsidR="00FA5257" w:rsidRDefault="00FA525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9C9"/>
    <w:rsid w:val="00002905"/>
    <w:rsid w:val="00016467"/>
    <w:rsid w:val="00020F8E"/>
    <w:rsid w:val="00040BA0"/>
    <w:rsid w:val="00052382"/>
    <w:rsid w:val="0006568A"/>
    <w:rsid w:val="000668CE"/>
    <w:rsid w:val="00071B1F"/>
    <w:rsid w:val="00076F0F"/>
    <w:rsid w:val="00084253"/>
    <w:rsid w:val="000A5337"/>
    <w:rsid w:val="000D1F1E"/>
    <w:rsid w:val="000D1F49"/>
    <w:rsid w:val="000E0945"/>
    <w:rsid w:val="00145087"/>
    <w:rsid w:val="001632C0"/>
    <w:rsid w:val="001727CA"/>
    <w:rsid w:val="001829D3"/>
    <w:rsid w:val="001B0B3A"/>
    <w:rsid w:val="001C171C"/>
    <w:rsid w:val="001C66AD"/>
    <w:rsid w:val="001D38B2"/>
    <w:rsid w:val="001E7FCD"/>
    <w:rsid w:val="001F24D4"/>
    <w:rsid w:val="001F3377"/>
    <w:rsid w:val="0020649E"/>
    <w:rsid w:val="002307C9"/>
    <w:rsid w:val="00235F8B"/>
    <w:rsid w:val="002423BD"/>
    <w:rsid w:val="00281C99"/>
    <w:rsid w:val="002C56E6"/>
    <w:rsid w:val="002E364A"/>
    <w:rsid w:val="003402DD"/>
    <w:rsid w:val="00361E11"/>
    <w:rsid w:val="003B7D53"/>
    <w:rsid w:val="0040090B"/>
    <w:rsid w:val="00433D57"/>
    <w:rsid w:val="0044654C"/>
    <w:rsid w:val="0046302A"/>
    <w:rsid w:val="00487D2D"/>
    <w:rsid w:val="004A0FF4"/>
    <w:rsid w:val="004C419C"/>
    <w:rsid w:val="004C5591"/>
    <w:rsid w:val="004D5D62"/>
    <w:rsid w:val="00504561"/>
    <w:rsid w:val="00504AA9"/>
    <w:rsid w:val="005112D0"/>
    <w:rsid w:val="005244B1"/>
    <w:rsid w:val="00527913"/>
    <w:rsid w:val="00533D86"/>
    <w:rsid w:val="00555681"/>
    <w:rsid w:val="00577E06"/>
    <w:rsid w:val="0058191D"/>
    <w:rsid w:val="00585363"/>
    <w:rsid w:val="005A3BF7"/>
    <w:rsid w:val="005D3B11"/>
    <w:rsid w:val="005E0E40"/>
    <w:rsid w:val="005F2035"/>
    <w:rsid w:val="005F7990"/>
    <w:rsid w:val="00600AC2"/>
    <w:rsid w:val="006078DD"/>
    <w:rsid w:val="00622682"/>
    <w:rsid w:val="0063739C"/>
    <w:rsid w:val="00691944"/>
    <w:rsid w:val="0069296F"/>
    <w:rsid w:val="006B248A"/>
    <w:rsid w:val="006B2E3A"/>
    <w:rsid w:val="00703BBA"/>
    <w:rsid w:val="00727403"/>
    <w:rsid w:val="007466B2"/>
    <w:rsid w:val="00766E6E"/>
    <w:rsid w:val="00770F25"/>
    <w:rsid w:val="0079489B"/>
    <w:rsid w:val="007B0A85"/>
    <w:rsid w:val="007B2E52"/>
    <w:rsid w:val="007C6A52"/>
    <w:rsid w:val="00802FEE"/>
    <w:rsid w:val="008119CC"/>
    <w:rsid w:val="0082043E"/>
    <w:rsid w:val="00841BB3"/>
    <w:rsid w:val="0086719D"/>
    <w:rsid w:val="008709BB"/>
    <w:rsid w:val="00897331"/>
    <w:rsid w:val="008E203A"/>
    <w:rsid w:val="0091229C"/>
    <w:rsid w:val="00940E73"/>
    <w:rsid w:val="00950D39"/>
    <w:rsid w:val="009809E7"/>
    <w:rsid w:val="0098597D"/>
    <w:rsid w:val="00991FA9"/>
    <w:rsid w:val="009C2596"/>
    <w:rsid w:val="009C7B31"/>
    <w:rsid w:val="009F49EA"/>
    <w:rsid w:val="009F619A"/>
    <w:rsid w:val="009F6246"/>
    <w:rsid w:val="009F6DDE"/>
    <w:rsid w:val="00A162FB"/>
    <w:rsid w:val="00A254B7"/>
    <w:rsid w:val="00A370A8"/>
    <w:rsid w:val="00A629EF"/>
    <w:rsid w:val="00A73847"/>
    <w:rsid w:val="00A90467"/>
    <w:rsid w:val="00A91DDB"/>
    <w:rsid w:val="00AC55D2"/>
    <w:rsid w:val="00B208D4"/>
    <w:rsid w:val="00B27589"/>
    <w:rsid w:val="00BB291C"/>
    <w:rsid w:val="00BB4E0D"/>
    <w:rsid w:val="00BD4753"/>
    <w:rsid w:val="00BD5CB1"/>
    <w:rsid w:val="00BE62EE"/>
    <w:rsid w:val="00C003BA"/>
    <w:rsid w:val="00C011B0"/>
    <w:rsid w:val="00C3606C"/>
    <w:rsid w:val="00C46878"/>
    <w:rsid w:val="00C66C30"/>
    <w:rsid w:val="00C82682"/>
    <w:rsid w:val="00C83BFB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30F15"/>
    <w:rsid w:val="00D50B65"/>
    <w:rsid w:val="00D90F4C"/>
    <w:rsid w:val="00D962C2"/>
    <w:rsid w:val="00DA5115"/>
    <w:rsid w:val="00DB3FAD"/>
    <w:rsid w:val="00DD40BE"/>
    <w:rsid w:val="00E03059"/>
    <w:rsid w:val="00E219C9"/>
    <w:rsid w:val="00E61C09"/>
    <w:rsid w:val="00E66C3D"/>
    <w:rsid w:val="00EA50D0"/>
    <w:rsid w:val="00EB263C"/>
    <w:rsid w:val="00EB3B58"/>
    <w:rsid w:val="00EC7359"/>
    <w:rsid w:val="00EE3054"/>
    <w:rsid w:val="00F00606"/>
    <w:rsid w:val="00F01256"/>
    <w:rsid w:val="00F31B8F"/>
    <w:rsid w:val="00F470AA"/>
    <w:rsid w:val="00F73C82"/>
    <w:rsid w:val="00FA5257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3B2C0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SimplesTabela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-1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uno%20PC\AppData\Roaming\Microsoft\Templates\Papel%20timbrado%20t&#233;cnico%20minimalist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8CB9120871E4A18B3EA2BCC70801D3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E0A9159-74EA-45F5-88AD-CB02A03F4C9A}"/>
      </w:docPartPr>
      <w:docPartBody>
        <w:p w:rsidR="00895CFA" w:rsidRDefault="00091BE5">
          <w:pPr>
            <w:pStyle w:val="F8CB9120871E4A18B3EA2BCC70801D39"/>
          </w:pPr>
          <w:r w:rsidRPr="001C66AD">
            <w:rPr>
              <w:lang w:bidi="pt-BR"/>
            </w:rPr>
            <w:t>[</w:t>
          </w:r>
          <w:r w:rsidRPr="001C66AD">
            <w:rPr>
              <w:rStyle w:val="TextodoEspaoReservado"/>
              <w:lang w:bidi="pt-BR"/>
            </w:rPr>
            <w:t>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BE5"/>
    <w:rsid w:val="00091BE5"/>
    <w:rsid w:val="00496ED2"/>
    <w:rsid w:val="00895CFA"/>
    <w:rsid w:val="00DC68A2"/>
    <w:rsid w:val="00EA37AC"/>
    <w:rsid w:val="00EF5E9E"/>
    <w:rsid w:val="00FA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F8CB9120871E4A18B3EA2BCC70801D39">
    <w:name w:val="F8CB9120871E4A18B3EA2BCC70801D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9D2C80AE980644B3656F59D68FE24B" ma:contentTypeVersion="3" ma:contentTypeDescription="Crie um novo documento." ma:contentTypeScope="" ma:versionID="bd26fa1ea7edb70bf804fb36e484398b">
  <xsd:schema xmlns:xsd="http://www.w3.org/2001/XMLSchema" xmlns:xs="http://www.w3.org/2001/XMLSchema" xmlns:p="http://schemas.microsoft.com/office/2006/metadata/properties" xmlns:ns3="76546afd-c239-4b7a-8a40-6c3ae63c240b" targetNamespace="http://schemas.microsoft.com/office/2006/metadata/properties" ma:root="true" ma:fieldsID="2663005e50bc0e6ed7ca3a8d4e3c4a61" ns3:_="">
    <xsd:import namespace="76546afd-c239-4b7a-8a40-6c3ae63c24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546afd-c239-4b7a-8a40-6c3ae63c24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8E3DE8-943D-4A86-8DD6-DEC56B79C5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546afd-c239-4b7a-8a40-6c3ae63c24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minimalista.dotx</Template>
  <TotalTime>0</TotalTime>
  <Pages>1</Pages>
  <Words>254</Words>
  <Characters>1372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2024-02-19T23:04:00Z</dcterms:created>
  <dcterms:modified xsi:type="dcterms:W3CDTF">2025-05-13T01:58:00Z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0x010100A99D2C80AE980644B3656F59D68FE24B</vt:lpwstr>
  </property>
</Properties>
</file>